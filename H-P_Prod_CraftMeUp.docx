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10215" w14:textId="5A6DE0B7" w:rsidR="003E6DF9" w:rsidRPr="00C303EE" w:rsidRDefault="00B03A92" w:rsidP="003E6DF9">
      <w:pPr>
        <w:pStyle w:val="Titre"/>
        <w:rPr>
          <w:lang w:val="en-US"/>
        </w:rPr>
      </w:pPr>
      <w:r w:rsidRPr="00C303EE">
        <w:rPr>
          <w:lang w:val="en-US"/>
        </w:rPr>
        <w:t>Craft Me Up</w:t>
      </w:r>
    </w:p>
    <w:p w14:paraId="17CCB5F7" w14:textId="2E960D41" w:rsidR="00B606D4" w:rsidRPr="002D58A1" w:rsidRDefault="00B03A92" w:rsidP="002D58A1">
      <w:pPr>
        <w:pStyle w:val="Titre1"/>
        <w:rPr>
          <w:b w:val="0"/>
          <w:bCs w:val="0"/>
          <w:i w:val="0"/>
          <w:iCs w:val="0"/>
          <w:lang w:val="en-US"/>
        </w:rPr>
      </w:pPr>
      <w:r w:rsidRPr="00C303EE">
        <w:rPr>
          <w:rStyle w:val="Titre1Car"/>
          <w:b/>
          <w:bCs/>
          <w:i/>
          <w:iCs/>
          <w:lang w:val="en-US"/>
        </w:rPr>
        <w:t>Subject</w:t>
      </w:r>
      <w:r w:rsidR="00B606D4" w:rsidRPr="00C303EE">
        <w:rPr>
          <w:rStyle w:val="Titre1Car"/>
          <w:b/>
          <w:bCs/>
          <w:i/>
          <w:iCs/>
          <w:lang w:val="en-US"/>
        </w:rPr>
        <w:t>:</w:t>
      </w:r>
      <w:r w:rsidR="002D58A1">
        <w:rPr>
          <w:rStyle w:val="Titre1Car"/>
          <w:b/>
          <w:bCs/>
          <w:i/>
          <w:iCs/>
          <w:lang w:val="en-US"/>
        </w:rPr>
        <w:t xml:space="preserve"> </w:t>
      </w:r>
      <w:r w:rsidRPr="002D58A1">
        <w:rPr>
          <w:b w:val="0"/>
          <w:bCs w:val="0"/>
          <w:i w:val="0"/>
          <w:iCs w:val="0"/>
          <w:u w:val="none"/>
          <w:lang w:val="en-US"/>
        </w:rPr>
        <w:t>A program that allows the user to play a top-down shooter game.</w:t>
      </w:r>
    </w:p>
    <w:p w14:paraId="495D40DE" w14:textId="77777777" w:rsidR="00B03A92" w:rsidRPr="00C303EE" w:rsidRDefault="00B03A92" w:rsidP="00EB5B5C">
      <w:pPr>
        <w:ind w:left="1410"/>
        <w:rPr>
          <w:lang w:val="en-US"/>
        </w:rPr>
      </w:pPr>
    </w:p>
    <w:p w14:paraId="3CAF38D6" w14:textId="1D1629E0" w:rsidR="004424C2" w:rsidRPr="00C303EE" w:rsidRDefault="0018297B" w:rsidP="00456F4A">
      <w:pPr>
        <w:jc w:val="center"/>
        <w:rPr>
          <w:lang w:val="en-US"/>
        </w:rPr>
      </w:pPr>
      <w:r w:rsidRPr="00C303EE">
        <w:rPr>
          <w:noProof/>
          <w:lang w:val="en-US"/>
        </w:rPr>
        <w:drawing>
          <wp:inline distT="0" distB="0" distL="0" distR="0" wp14:anchorId="237AEF97" wp14:editId="47D9483D">
            <wp:extent cx="2787160" cy="2787160"/>
            <wp:effectExtent l="0" t="0" r="0" b="0"/>
            <wp:docPr id="1870048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8317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160" cy="27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601A" w14:textId="77777777" w:rsidR="00B03A92" w:rsidRPr="00C303EE" w:rsidRDefault="00B03A92" w:rsidP="0018297B">
      <w:pPr>
        <w:spacing w:line="240" w:lineRule="auto"/>
        <w:rPr>
          <w:lang w:val="en-US"/>
        </w:rPr>
      </w:pPr>
    </w:p>
    <w:p w14:paraId="4229757D" w14:textId="77777777" w:rsidR="002D58A1" w:rsidRPr="002D58A1" w:rsidRDefault="002D58A1" w:rsidP="002D58A1">
      <w:pPr>
        <w:spacing w:line="240" w:lineRule="auto"/>
        <w:rPr>
          <w:lang w:val="en-US"/>
        </w:rPr>
      </w:pPr>
      <w:r w:rsidRPr="002D58A1">
        <w:rPr>
          <w:lang w:val="en-US"/>
        </w:rPr>
        <w:t>Designing and implementing this program requires knowledge of several concepts related to Module 320.</w:t>
      </w:r>
    </w:p>
    <w:p w14:paraId="654EB659" w14:textId="4B8D1BA5" w:rsidR="00B03A92" w:rsidRPr="00C303EE" w:rsidRDefault="002D58A1" w:rsidP="002D58A1">
      <w:pPr>
        <w:spacing w:line="240" w:lineRule="auto"/>
        <w:rPr>
          <w:lang w:val="en-US"/>
        </w:rPr>
      </w:pPr>
      <w:r w:rsidRPr="002D58A1">
        <w:rPr>
          <w:lang w:val="en-US"/>
        </w:rPr>
        <w:t>These include correct data typing and class creation, among others.</w:t>
      </w:r>
    </w:p>
    <w:p w14:paraId="71A4997F" w14:textId="77777777" w:rsidR="00B03A92" w:rsidRPr="00C303EE" w:rsidRDefault="00B03A92" w:rsidP="0018297B">
      <w:pPr>
        <w:spacing w:line="240" w:lineRule="auto"/>
        <w:rPr>
          <w:lang w:val="en-US"/>
        </w:rPr>
      </w:pPr>
    </w:p>
    <w:p w14:paraId="2FB33FF9" w14:textId="0ECAA8FC" w:rsidR="00456F4A" w:rsidRPr="00C303EE" w:rsidRDefault="00B03A92" w:rsidP="00EB5B5C">
      <w:pPr>
        <w:pStyle w:val="Titre1"/>
        <w:rPr>
          <w:lang w:val="en-US"/>
        </w:rPr>
      </w:pPr>
      <w:r w:rsidRPr="00C303EE">
        <w:rPr>
          <w:lang w:val="en-US"/>
        </w:rPr>
        <w:t>Topics covered</w:t>
      </w:r>
      <w:r w:rsidR="00456F4A" w:rsidRPr="00C303EE">
        <w:rPr>
          <w:lang w:val="en-US"/>
        </w:rPr>
        <w:t>:</w:t>
      </w:r>
    </w:p>
    <w:tbl>
      <w:tblPr>
        <w:tblStyle w:val="Grilledutableau"/>
        <w:tblW w:w="893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422"/>
      </w:tblGrid>
      <w:tr w:rsidR="00456F4A" w:rsidRPr="00C303EE" w14:paraId="7A14133E" w14:textId="77777777" w:rsidTr="00456F4A">
        <w:tc>
          <w:tcPr>
            <w:tcW w:w="4508" w:type="dxa"/>
          </w:tcPr>
          <w:p w14:paraId="47703412" w14:textId="1170FAF6" w:rsidR="00456F4A" w:rsidRPr="00C303EE" w:rsidRDefault="00B03A92" w:rsidP="00456F4A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Iterations, conditions, operators</w:t>
            </w:r>
          </w:p>
        </w:tc>
        <w:tc>
          <w:tcPr>
            <w:tcW w:w="4422" w:type="dxa"/>
          </w:tcPr>
          <w:p w14:paraId="294EC4CC" w14:textId="719077B5" w:rsidR="00456F4A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Variables and constants</w:t>
            </w:r>
          </w:p>
          <w:p w14:paraId="368A7E17" w14:textId="12118FE1" w:rsidR="00441212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Lists</w:t>
            </w:r>
          </w:p>
        </w:tc>
      </w:tr>
      <w:tr w:rsidR="00456F4A" w:rsidRPr="00C303EE" w14:paraId="6C2B097D" w14:textId="77777777" w:rsidTr="00456F4A">
        <w:tc>
          <w:tcPr>
            <w:tcW w:w="4508" w:type="dxa"/>
          </w:tcPr>
          <w:p w14:paraId="6F331806" w14:textId="0116D048" w:rsidR="00456F4A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Classes</w:t>
            </w:r>
          </w:p>
        </w:tc>
        <w:tc>
          <w:tcPr>
            <w:tcW w:w="4422" w:type="dxa"/>
          </w:tcPr>
          <w:p w14:paraId="162D8A9B" w14:textId="4FECAB8B" w:rsidR="00456F4A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WinForms</w:t>
            </w:r>
          </w:p>
        </w:tc>
      </w:tr>
      <w:tr w:rsidR="00456F4A" w:rsidRPr="00C303EE" w14:paraId="7100013B" w14:textId="77777777" w:rsidTr="00456F4A">
        <w:tc>
          <w:tcPr>
            <w:tcW w:w="4508" w:type="dxa"/>
          </w:tcPr>
          <w:p w14:paraId="4A17EE8E" w14:textId="6050C278" w:rsidR="00456F4A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Methods</w:t>
            </w:r>
          </w:p>
        </w:tc>
        <w:tc>
          <w:tcPr>
            <w:tcW w:w="4422" w:type="dxa"/>
          </w:tcPr>
          <w:p w14:paraId="13279807" w14:textId="1AE3BBCF" w:rsidR="00456F4A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Sprites</w:t>
            </w:r>
          </w:p>
        </w:tc>
      </w:tr>
      <w:tr w:rsidR="00F51DE3" w:rsidRPr="00C303EE" w14:paraId="68A8B017" w14:textId="77777777" w:rsidTr="00456F4A">
        <w:tc>
          <w:tcPr>
            <w:tcW w:w="4508" w:type="dxa"/>
          </w:tcPr>
          <w:p w14:paraId="226D2074" w14:textId="00321695" w:rsidR="00F51DE3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Loops</w:t>
            </w:r>
          </w:p>
        </w:tc>
        <w:tc>
          <w:tcPr>
            <w:tcW w:w="4422" w:type="dxa"/>
          </w:tcPr>
          <w:p w14:paraId="4F82D16A" w14:textId="14566DC2" w:rsidR="00F51DE3" w:rsidRPr="00C303EE" w:rsidRDefault="00B03A92" w:rsidP="00441212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Rectangle objects</w:t>
            </w:r>
          </w:p>
        </w:tc>
      </w:tr>
      <w:tr w:rsidR="00B03A92" w:rsidRPr="00C303EE" w14:paraId="05F47D43" w14:textId="77777777" w:rsidTr="00456F4A">
        <w:tc>
          <w:tcPr>
            <w:tcW w:w="4508" w:type="dxa"/>
          </w:tcPr>
          <w:p w14:paraId="7C439771" w14:textId="77777777" w:rsidR="00B03A92" w:rsidRPr="00C303EE" w:rsidRDefault="00B03A92" w:rsidP="00B03A92">
            <w:pPr>
              <w:rPr>
                <w:lang w:val="en-US"/>
              </w:rPr>
            </w:pPr>
          </w:p>
        </w:tc>
        <w:tc>
          <w:tcPr>
            <w:tcW w:w="4422" w:type="dxa"/>
          </w:tcPr>
          <w:p w14:paraId="4815C35C" w14:textId="77777777" w:rsidR="00B03A92" w:rsidRPr="00C303EE" w:rsidRDefault="00B03A92" w:rsidP="00B03A92">
            <w:pPr>
              <w:rPr>
                <w:lang w:val="en-US"/>
              </w:rPr>
            </w:pPr>
          </w:p>
        </w:tc>
      </w:tr>
    </w:tbl>
    <w:p w14:paraId="0CAC600E" w14:textId="2AA70045" w:rsidR="002D58A1" w:rsidRDefault="002D58A1" w:rsidP="00EB5B5C">
      <w:pPr>
        <w:pStyle w:val="Titre1"/>
        <w:jc w:val="right"/>
        <w:rPr>
          <w:lang w:val="en-US"/>
        </w:rPr>
      </w:pPr>
      <w:r>
        <w:rPr>
          <w:i w:val="0"/>
          <w:iCs w:val="0"/>
          <w:lang w:val="en-US"/>
        </w:rPr>
        <w:t>Project duration</w:t>
      </w:r>
      <w:r w:rsidR="00B0671A" w:rsidRPr="00C303EE">
        <w:rPr>
          <w:lang w:val="en-US"/>
        </w:rPr>
        <w:t>: 24p</w:t>
      </w:r>
      <w:r w:rsidR="00B03A92" w:rsidRPr="00C303EE">
        <w:rPr>
          <w:lang w:val="en-US"/>
        </w:rPr>
        <w:t>/56p</w:t>
      </w:r>
    </w:p>
    <w:p w14:paraId="7E70CE5C" w14:textId="77777777" w:rsidR="002D58A1" w:rsidRDefault="002D58A1">
      <w:pPr>
        <w:rPr>
          <w:b/>
          <w:bCs/>
          <w:i/>
          <w:iCs/>
          <w:u w:val="single"/>
          <w:lang w:val="en-US"/>
        </w:rPr>
      </w:pPr>
      <w:r>
        <w:rPr>
          <w:lang w:val="en-US"/>
        </w:rPr>
        <w:br w:type="page"/>
      </w:r>
    </w:p>
    <w:p w14:paraId="2EDDCA55" w14:textId="77777777" w:rsidR="00B0671A" w:rsidRPr="00C303EE" w:rsidRDefault="00B0671A" w:rsidP="00EB5B5C">
      <w:pPr>
        <w:pStyle w:val="Titre1"/>
        <w:jc w:val="right"/>
        <w:rPr>
          <w:lang w:val="en-US"/>
        </w:rPr>
      </w:pPr>
    </w:p>
    <w:p w14:paraId="592FC450" w14:textId="1B3B6224" w:rsidR="00D86DBC" w:rsidRPr="00C303EE" w:rsidRDefault="00B03A92" w:rsidP="00EB5B5C">
      <w:pPr>
        <w:pStyle w:val="Titre1"/>
        <w:rPr>
          <w:lang w:val="en-US"/>
        </w:rPr>
      </w:pPr>
      <w:r w:rsidRPr="00C303EE">
        <w:rPr>
          <w:lang w:val="en-US"/>
        </w:rPr>
        <w:t>Requirements</w:t>
      </w:r>
      <w:r w:rsidR="00D86DBC" w:rsidRPr="00C303EE">
        <w:rPr>
          <w:lang w:val="en-US"/>
        </w:rPr>
        <w:t>:</w:t>
      </w:r>
    </w:p>
    <w:p w14:paraId="22743548" w14:textId="7A8EBD1A" w:rsidR="00B03A92" w:rsidRPr="00C303EE" w:rsidRDefault="00B03A92" w:rsidP="00B03A92">
      <w:pPr>
        <w:rPr>
          <w:lang w:val="en-US"/>
        </w:rPr>
      </w:pPr>
      <w:r w:rsidRPr="00C303EE">
        <w:rPr>
          <w:lang w:val="en-US"/>
        </w:rPr>
        <w:t>You are asked to develop the project with particular attention to the programming method, which must be rigorous and consider the fundamental concepts of software quality.</w:t>
      </w:r>
    </w:p>
    <w:p w14:paraId="2E692BA8" w14:textId="13BCA8F2" w:rsidR="00C303EE" w:rsidRPr="00C303EE" w:rsidRDefault="00B03A92" w:rsidP="00C303EE">
      <w:pPr>
        <w:rPr>
          <w:lang w:val="en-US"/>
        </w:rPr>
      </w:pPr>
      <w:r w:rsidRPr="00C303EE">
        <w:rPr>
          <w:lang w:val="en-US"/>
        </w:rPr>
        <w:t>You must use Visual Studio and the C# language. Programming will be done in WinForms with the .Net Framework.</w:t>
      </w:r>
    </w:p>
    <w:p w14:paraId="633848A6" w14:textId="77777777" w:rsidR="00C303EE" w:rsidRPr="00C303EE" w:rsidRDefault="00C303EE" w:rsidP="00C303EE">
      <w:pPr>
        <w:rPr>
          <w:lang w:val="en-US"/>
        </w:rPr>
      </w:pPr>
    </w:p>
    <w:p w14:paraId="5D54AF6C" w14:textId="003FE60D" w:rsidR="00EB5B5C" w:rsidRPr="00C303EE" w:rsidRDefault="00C303EE" w:rsidP="00EB5B5C">
      <w:pPr>
        <w:pStyle w:val="Titre1"/>
        <w:rPr>
          <w:lang w:val="en-US"/>
        </w:rPr>
      </w:pPr>
      <w:r w:rsidRPr="00C303EE">
        <w:rPr>
          <w:lang w:val="en-US"/>
        </w:rPr>
        <w:t>Returns</w:t>
      </w:r>
      <w:r w:rsidR="00EB5B5C" w:rsidRPr="00C303EE">
        <w:rPr>
          <w:lang w:val="en-US"/>
        </w:rPr>
        <w:t>:</w:t>
      </w:r>
    </w:p>
    <w:p w14:paraId="5653C3FF" w14:textId="77777777" w:rsidR="00C303EE" w:rsidRPr="00C303EE" w:rsidRDefault="00C303EE" w:rsidP="00C303EE">
      <w:pPr>
        <w:pStyle w:val="Paragraphedeliste"/>
        <w:numPr>
          <w:ilvl w:val="0"/>
          <w:numId w:val="1"/>
        </w:numPr>
        <w:rPr>
          <w:lang w:val="en-US"/>
        </w:rPr>
      </w:pPr>
      <w:r w:rsidRPr="00C303EE">
        <w:rPr>
          <w:lang w:val="en-US"/>
        </w:rPr>
        <w:t>The complete source code with comments</w:t>
      </w:r>
    </w:p>
    <w:p w14:paraId="6692FE07" w14:textId="77777777" w:rsidR="00C303EE" w:rsidRPr="00C303EE" w:rsidRDefault="00C303EE" w:rsidP="00C303EE">
      <w:pPr>
        <w:pStyle w:val="Paragraphedeliste"/>
        <w:numPr>
          <w:ilvl w:val="0"/>
          <w:numId w:val="1"/>
        </w:numPr>
        <w:rPr>
          <w:lang w:val="en-US"/>
        </w:rPr>
      </w:pPr>
      <w:r w:rsidRPr="00C303EE">
        <w:rPr>
          <w:lang w:val="en-US"/>
        </w:rPr>
        <w:t>A work log</w:t>
      </w:r>
    </w:p>
    <w:p w14:paraId="3E06B1A7" w14:textId="77777777" w:rsidR="00C303EE" w:rsidRPr="00C303EE" w:rsidRDefault="00C303EE" w:rsidP="00C303EE">
      <w:pPr>
        <w:pStyle w:val="Paragraphedeliste"/>
        <w:numPr>
          <w:ilvl w:val="0"/>
          <w:numId w:val="1"/>
        </w:numPr>
        <w:rPr>
          <w:lang w:val="en-US"/>
        </w:rPr>
      </w:pPr>
      <w:r w:rsidRPr="00C303EE">
        <w:rPr>
          <w:lang w:val="en-US"/>
        </w:rPr>
        <w:t>The project plan (GitHub projects, Trello, etc.)</w:t>
      </w:r>
    </w:p>
    <w:p w14:paraId="5E773658" w14:textId="77777777" w:rsidR="00C303EE" w:rsidRPr="00C303EE" w:rsidRDefault="00C303EE" w:rsidP="00C303EE">
      <w:pPr>
        <w:rPr>
          <w:lang w:val="en-US"/>
        </w:rPr>
      </w:pPr>
    </w:p>
    <w:p w14:paraId="426354D2" w14:textId="6526A3E0" w:rsidR="00EB5B5C" w:rsidRDefault="00C303EE" w:rsidP="00EB5B5C">
      <w:pPr>
        <w:pStyle w:val="Titre1"/>
        <w:rPr>
          <w:lang w:val="en-US"/>
        </w:rPr>
      </w:pPr>
      <w:r>
        <w:rPr>
          <w:lang w:val="en-US"/>
        </w:rPr>
        <w:t>The program’s objective:</w:t>
      </w:r>
    </w:p>
    <w:p w14:paraId="666AC291" w14:textId="2D650F45" w:rsidR="00C303EE" w:rsidRDefault="00C303EE" w:rsidP="00C303EE">
      <w:pPr>
        <w:rPr>
          <w:lang w:val="en-US"/>
        </w:rPr>
      </w:pPr>
      <w:r w:rsidRPr="00C303EE">
        <w:rPr>
          <w:lang w:val="en-US"/>
        </w:rPr>
        <w:t>The program aims to simulate a top-down video game, where the player must kill enemies in a pseudo-infinite world using different weapons.</w:t>
      </w:r>
    </w:p>
    <w:p w14:paraId="25E9DD4F" w14:textId="068BC884" w:rsidR="00C303EE" w:rsidRPr="00C303EE" w:rsidRDefault="00C303EE" w:rsidP="00C303EE">
      <w:pPr>
        <w:rPr>
          <w:lang w:val="en-US"/>
        </w:rPr>
      </w:pPr>
      <w:r w:rsidRPr="00C303EE">
        <w:rPr>
          <w:lang w:val="en-US"/>
        </w:rPr>
        <w:t>First, the user has the option of changing the game's difficulty. This affects the speed of every character (including the player), their spawn rate, and the number of lives.</w:t>
      </w:r>
    </w:p>
    <w:p w14:paraId="2A4C9BF0" w14:textId="401E12B5" w:rsidR="00C303EE" w:rsidRDefault="00C303EE" w:rsidP="00352827">
      <w:pPr>
        <w:rPr>
          <w:sz w:val="27"/>
          <w:szCs w:val="27"/>
          <w:lang w:val="en-US"/>
        </w:rPr>
      </w:pPr>
      <w:r w:rsidRPr="00C303EE">
        <w:rPr>
          <w:sz w:val="27"/>
          <w:szCs w:val="27"/>
          <w:lang w:val="en-US"/>
        </w:rPr>
        <w:t>Once the game has started, the user can move in every direction within the top-down, pseudo-random world, while being blocked by random obstacles that they must either break down or walk around.</w:t>
      </w:r>
    </w:p>
    <w:p w14:paraId="591B53BC" w14:textId="7B3C8716" w:rsidR="00C303EE" w:rsidRDefault="00C303EE" w:rsidP="00C303EE">
      <w:pPr>
        <w:rPr>
          <w:sz w:val="27"/>
          <w:szCs w:val="27"/>
          <w:lang w:val="en-US"/>
        </w:rPr>
      </w:pPr>
      <w:r w:rsidRPr="00C303EE">
        <w:rPr>
          <w:sz w:val="27"/>
          <w:szCs w:val="27"/>
          <w:lang w:val="en-US"/>
        </w:rPr>
        <w:t>After five seconds, the enemies start spawning, giving the player time to get used to the controls.</w:t>
      </w:r>
    </w:p>
    <w:p w14:paraId="77ECDACC" w14:textId="5EF79501" w:rsidR="00D224AC" w:rsidRDefault="002D58A1">
      <w:pPr>
        <w:rPr>
          <w:lang w:val="en-US"/>
        </w:rPr>
      </w:pPr>
      <w:r w:rsidRPr="002D58A1">
        <w:rPr>
          <w:lang w:val="en-US"/>
        </w:rPr>
        <w:t>The game itself doesn't have an ending; it just keeps going until the player dies, with tougher enemies being sent in after every wave.</w:t>
      </w:r>
    </w:p>
    <w:sectPr w:rsidR="00D224AC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9B19D" w14:textId="77777777" w:rsidR="003E057B" w:rsidRDefault="003E057B" w:rsidP="00456F4A">
      <w:r>
        <w:separator/>
      </w:r>
    </w:p>
  </w:endnote>
  <w:endnote w:type="continuationSeparator" w:id="0">
    <w:p w14:paraId="5FE1432D" w14:textId="77777777" w:rsidR="003E057B" w:rsidRDefault="003E057B" w:rsidP="00456F4A">
      <w:r>
        <w:continuationSeparator/>
      </w:r>
    </w:p>
  </w:endnote>
  <w:endnote w:type="continuationNotice" w:id="1">
    <w:p w14:paraId="6D7E5173" w14:textId="77777777" w:rsidR="003E057B" w:rsidRDefault="003E057B" w:rsidP="00456F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097" w:type="dxa"/>
      <w:tblLook w:val="04A0" w:firstRow="1" w:lastRow="0" w:firstColumn="1" w:lastColumn="0" w:noHBand="0" w:noVBand="1"/>
    </w:tblPr>
    <w:tblGrid>
      <w:gridCol w:w="3256"/>
      <w:gridCol w:w="2835"/>
      <w:gridCol w:w="3006"/>
    </w:tblGrid>
    <w:tr w:rsidR="002926BA" w:rsidRPr="002D58A1" w14:paraId="6645E4E1" w14:textId="77777777" w:rsidTr="003E6DF9">
      <w:tc>
        <w:tcPr>
          <w:tcW w:w="3256" w:type="dxa"/>
          <w:tcBorders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44E8433B" w14:textId="43999794" w:rsidR="002926BA" w:rsidRPr="002D58A1" w:rsidRDefault="002D58A1" w:rsidP="00456F4A">
          <w:pPr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t>Authors:</w:t>
          </w:r>
          <w:r w:rsidR="002926BA" w:rsidRPr="002D58A1">
            <w:rPr>
              <w:sz w:val="16"/>
              <w:szCs w:val="16"/>
              <w:lang w:val="en-US"/>
            </w:rPr>
            <w:t xml:space="preserve"> </w:t>
          </w:r>
          <w:r w:rsidRPr="002D58A1">
            <w:rPr>
              <w:sz w:val="16"/>
              <w:szCs w:val="16"/>
              <w:lang w:val="en-US"/>
            </w:rPr>
            <w:t>Néo &amp; Jonathan</w:t>
          </w:r>
        </w:p>
      </w:tc>
      <w:tc>
        <w:tcPr>
          <w:tcW w:w="2835" w:type="dxa"/>
          <w:tcBorders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1D680A4C" w14:textId="77777777" w:rsidR="002926BA" w:rsidRPr="002D58A1" w:rsidRDefault="002926BA" w:rsidP="003E6DF9">
          <w:pPr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3006" w:type="dxa"/>
          <w:tcBorders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3B5FD39C" w14:textId="413A7960" w:rsidR="002926BA" w:rsidRPr="002D58A1" w:rsidRDefault="002D58A1" w:rsidP="003E6DF9">
          <w:pPr>
            <w:jc w:val="right"/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t>Create:</w:t>
          </w:r>
          <w:r>
            <w:rPr>
              <w:sz w:val="16"/>
              <w:szCs w:val="16"/>
              <w:lang w:val="en-US"/>
            </w:rPr>
            <w:t xml:space="preserve"> November 4</w:t>
          </w:r>
          <w:r w:rsidR="008137F8">
            <w:rPr>
              <w:sz w:val="16"/>
              <w:szCs w:val="16"/>
              <w:lang w:val="en-US"/>
            </w:rPr>
            <w:t>,</w:t>
          </w:r>
          <w:r>
            <w:rPr>
              <w:sz w:val="16"/>
              <w:szCs w:val="16"/>
              <w:lang w:val="en-US"/>
            </w:rPr>
            <w:t xml:space="preserve"> </w:t>
          </w:r>
          <w:r w:rsidR="00161D11" w:rsidRPr="002D58A1">
            <w:rPr>
              <w:sz w:val="16"/>
              <w:szCs w:val="16"/>
              <w:lang w:val="en-US"/>
            </w:rPr>
            <w:t>2025</w:t>
          </w:r>
        </w:p>
      </w:tc>
    </w:tr>
    <w:tr w:rsidR="002926BA" w:rsidRPr="002D58A1" w14:paraId="2142FB54" w14:textId="77777777" w:rsidTr="003E6DF9">
      <w:tc>
        <w:tcPr>
          <w:tcW w:w="3256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226A8A72" w14:textId="2AF3B7E9" w:rsidR="002926BA" w:rsidRPr="002D58A1" w:rsidRDefault="002D58A1" w:rsidP="00456F4A">
          <w:pPr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t>Modified by</w:t>
          </w:r>
          <w:r w:rsidR="002B3E8E" w:rsidRPr="002D58A1">
            <w:rPr>
              <w:sz w:val="16"/>
              <w:szCs w:val="16"/>
              <w:lang w:val="en-US"/>
            </w:rPr>
            <w:t xml:space="preserve">: </w:t>
          </w:r>
          <w:r w:rsidR="002B3E8E" w:rsidRPr="002D58A1">
            <w:rPr>
              <w:sz w:val="16"/>
              <w:szCs w:val="16"/>
              <w:lang w:val="en-US"/>
            </w:rPr>
            <w:fldChar w:fldCharType="begin"/>
          </w:r>
          <w:r w:rsidR="002B3E8E" w:rsidRPr="002D58A1">
            <w:rPr>
              <w:sz w:val="16"/>
              <w:szCs w:val="16"/>
              <w:lang w:val="en-US"/>
            </w:rPr>
            <w:instrText xml:space="preserve"> LASTSAVEDBY   \* MERGEFORMAT </w:instrText>
          </w:r>
          <w:r w:rsidR="002B3E8E" w:rsidRPr="002D58A1">
            <w:rPr>
              <w:sz w:val="16"/>
              <w:szCs w:val="16"/>
              <w:lang w:val="en-US"/>
            </w:rPr>
            <w:fldChar w:fldCharType="separate"/>
          </w:r>
          <w:r w:rsidR="001C65FC">
            <w:rPr>
              <w:noProof/>
              <w:sz w:val="16"/>
              <w:szCs w:val="16"/>
              <w:lang w:val="en-US"/>
            </w:rPr>
            <w:t>Néo Darbellay</w:t>
          </w:r>
          <w:r w:rsidR="002B3E8E" w:rsidRPr="002D58A1">
            <w:rPr>
              <w:sz w:val="16"/>
              <w:szCs w:val="16"/>
              <w:lang w:val="en-US"/>
            </w:rPr>
            <w:fldChar w:fldCharType="end"/>
          </w:r>
        </w:p>
      </w:tc>
      <w:tc>
        <w:tcPr>
          <w:tcW w:w="2835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6C4DF0CF" w14:textId="77777777" w:rsidR="002926BA" w:rsidRPr="002D58A1" w:rsidRDefault="002B3E8E" w:rsidP="003E6DF9">
          <w:pPr>
            <w:jc w:val="center"/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t xml:space="preserve">Page </w:t>
          </w:r>
          <w:r w:rsidRPr="002D58A1">
            <w:rPr>
              <w:sz w:val="16"/>
              <w:szCs w:val="16"/>
              <w:lang w:val="en-US"/>
            </w:rPr>
            <w:fldChar w:fldCharType="begin"/>
          </w:r>
          <w:r w:rsidRPr="002D58A1">
            <w:rPr>
              <w:sz w:val="16"/>
              <w:szCs w:val="16"/>
              <w:lang w:val="en-US"/>
            </w:rPr>
            <w:instrText xml:space="preserve"> PAGE </w:instrText>
          </w:r>
          <w:r w:rsidRPr="002D58A1">
            <w:rPr>
              <w:sz w:val="16"/>
              <w:szCs w:val="16"/>
              <w:lang w:val="en-US"/>
            </w:rPr>
            <w:fldChar w:fldCharType="separate"/>
          </w:r>
          <w:r w:rsidR="00D83B48" w:rsidRPr="002D58A1">
            <w:rPr>
              <w:noProof/>
              <w:sz w:val="16"/>
              <w:szCs w:val="16"/>
              <w:lang w:val="en-US"/>
            </w:rPr>
            <w:t>1</w:t>
          </w:r>
          <w:r w:rsidRPr="002D58A1">
            <w:rPr>
              <w:sz w:val="16"/>
              <w:szCs w:val="16"/>
              <w:lang w:val="en-US"/>
            </w:rPr>
            <w:fldChar w:fldCharType="end"/>
          </w:r>
          <w:r w:rsidRPr="002D58A1">
            <w:rPr>
              <w:sz w:val="16"/>
              <w:szCs w:val="16"/>
              <w:lang w:val="en-US"/>
            </w:rPr>
            <w:t xml:space="preserve"> sur </w:t>
          </w:r>
          <w:r w:rsidRPr="002D58A1">
            <w:rPr>
              <w:sz w:val="16"/>
              <w:szCs w:val="16"/>
              <w:lang w:val="en-US"/>
            </w:rPr>
            <w:fldChar w:fldCharType="begin"/>
          </w:r>
          <w:r w:rsidRPr="002D58A1">
            <w:rPr>
              <w:sz w:val="16"/>
              <w:szCs w:val="16"/>
              <w:lang w:val="en-US"/>
            </w:rPr>
            <w:instrText xml:space="preserve"> NUMPAGES </w:instrText>
          </w:r>
          <w:r w:rsidRPr="002D58A1">
            <w:rPr>
              <w:sz w:val="16"/>
              <w:szCs w:val="16"/>
              <w:lang w:val="en-US"/>
            </w:rPr>
            <w:fldChar w:fldCharType="separate"/>
          </w:r>
          <w:r w:rsidR="00D83B48" w:rsidRPr="002D58A1">
            <w:rPr>
              <w:noProof/>
              <w:sz w:val="16"/>
              <w:szCs w:val="16"/>
              <w:lang w:val="en-US"/>
            </w:rPr>
            <w:t>1</w:t>
          </w:r>
          <w:r w:rsidRPr="002D58A1">
            <w:rPr>
              <w:sz w:val="16"/>
              <w:szCs w:val="16"/>
              <w:lang w:val="en-US"/>
            </w:rPr>
            <w:fldChar w:fldCharType="end"/>
          </w:r>
        </w:p>
      </w:tc>
      <w:tc>
        <w:tcPr>
          <w:tcW w:w="3006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051C144A" w14:textId="673CF763" w:rsidR="002926BA" w:rsidRPr="002D58A1" w:rsidRDefault="002D58A1" w:rsidP="003E6DF9">
          <w:pPr>
            <w:jc w:val="right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Printed on:</w:t>
          </w:r>
          <w:r w:rsidR="00595436" w:rsidRPr="002D58A1">
            <w:rPr>
              <w:sz w:val="16"/>
              <w:szCs w:val="16"/>
              <w:lang w:val="en-US"/>
            </w:rPr>
            <w:t xml:space="preserve"> </w:t>
          </w:r>
          <w:r w:rsidR="00E43144" w:rsidRPr="002D58A1">
            <w:rPr>
              <w:sz w:val="16"/>
              <w:szCs w:val="16"/>
              <w:lang w:val="en-US"/>
            </w:rPr>
            <w:fldChar w:fldCharType="begin"/>
          </w:r>
          <w:r w:rsidR="00E43144" w:rsidRPr="002D58A1">
            <w:rPr>
              <w:sz w:val="16"/>
              <w:szCs w:val="16"/>
              <w:lang w:val="en-US"/>
            </w:rPr>
            <w:instrText xml:space="preserve"> PRINTDATE  \@ "dd MMMM yyyy"  \* MERGEFORMAT </w:instrText>
          </w:r>
          <w:r w:rsidR="00E43144" w:rsidRPr="002D58A1">
            <w:rPr>
              <w:sz w:val="16"/>
              <w:szCs w:val="16"/>
              <w:lang w:val="en-US"/>
            </w:rPr>
            <w:fldChar w:fldCharType="separate"/>
          </w:r>
          <w:r w:rsidR="001C65FC">
            <w:rPr>
              <w:noProof/>
              <w:sz w:val="16"/>
              <w:szCs w:val="16"/>
              <w:lang w:val="en-US"/>
            </w:rPr>
            <w:t>04 November 2025</w:t>
          </w:r>
          <w:r w:rsidR="00E43144" w:rsidRPr="002D58A1">
            <w:rPr>
              <w:sz w:val="16"/>
              <w:szCs w:val="16"/>
              <w:lang w:val="en-US"/>
            </w:rPr>
            <w:fldChar w:fldCharType="end"/>
          </w:r>
        </w:p>
      </w:tc>
    </w:tr>
    <w:tr w:rsidR="002926BA" w:rsidRPr="002D58A1" w14:paraId="48C45C15" w14:textId="77777777" w:rsidTr="003E6DF9">
      <w:tc>
        <w:tcPr>
          <w:tcW w:w="3256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21B091F2" w14:textId="4592AB60" w:rsidR="002926BA" w:rsidRPr="002D58A1" w:rsidRDefault="00EB4632" w:rsidP="00456F4A">
          <w:pPr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t xml:space="preserve">Version </w:t>
          </w:r>
          <w:r w:rsidR="002D58A1">
            <w:rPr>
              <w:sz w:val="16"/>
              <w:szCs w:val="16"/>
              <w:lang w:val="en-US"/>
            </w:rPr>
            <w:t>1</w:t>
          </w:r>
          <w:r w:rsidR="00171FB4" w:rsidRPr="002D58A1">
            <w:rPr>
              <w:sz w:val="16"/>
              <w:szCs w:val="16"/>
              <w:lang w:val="en-US"/>
            </w:rPr>
            <w:t xml:space="preserve"> </w:t>
          </w:r>
          <w:r w:rsidR="002D58A1" w:rsidRPr="002D58A1">
            <w:rPr>
              <w:sz w:val="16"/>
              <w:szCs w:val="16"/>
              <w:lang w:val="en-US"/>
            </w:rPr>
            <w:t>of</w:t>
          </w:r>
          <w:r w:rsidR="00171FB4" w:rsidRPr="002D58A1">
            <w:rPr>
              <w:sz w:val="16"/>
              <w:szCs w:val="16"/>
              <w:lang w:val="en-US"/>
            </w:rPr>
            <w:t xml:space="preserve"> </w:t>
          </w:r>
          <w:r w:rsidR="008137F8">
            <w:rPr>
              <w:sz w:val="16"/>
              <w:szCs w:val="16"/>
              <w:lang w:val="en-US"/>
            </w:rPr>
            <w:fldChar w:fldCharType="begin"/>
          </w:r>
          <w:r w:rsidR="008137F8">
            <w:rPr>
              <w:sz w:val="16"/>
              <w:szCs w:val="16"/>
              <w:lang w:val="en-US"/>
            </w:rPr>
            <w:instrText xml:space="preserve"> SAVEDATE  \@ "MMMM d, yyyy"  \* MERGEFORMAT </w:instrText>
          </w:r>
          <w:r w:rsidR="008137F8">
            <w:rPr>
              <w:sz w:val="16"/>
              <w:szCs w:val="16"/>
              <w:lang w:val="en-US"/>
            </w:rPr>
            <w:fldChar w:fldCharType="separate"/>
          </w:r>
          <w:r w:rsidR="001C65FC">
            <w:rPr>
              <w:noProof/>
              <w:sz w:val="16"/>
              <w:szCs w:val="16"/>
              <w:lang w:val="en-US"/>
            </w:rPr>
            <w:t>November 4, 2025</w:t>
          </w:r>
          <w:r w:rsidR="008137F8">
            <w:rPr>
              <w:sz w:val="16"/>
              <w:szCs w:val="16"/>
              <w:lang w:val="en-US"/>
            </w:rPr>
            <w:fldChar w:fldCharType="end"/>
          </w:r>
        </w:p>
      </w:tc>
      <w:tc>
        <w:tcPr>
          <w:tcW w:w="2835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0DDBAEE2" w14:textId="77777777" w:rsidR="002926BA" w:rsidRPr="002D58A1" w:rsidRDefault="002926BA" w:rsidP="003E6DF9">
          <w:pPr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3006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3FD0CFE5" w14:textId="79BBAB69" w:rsidR="002926BA" w:rsidRPr="002D58A1" w:rsidRDefault="00EB4632" w:rsidP="003E6DF9">
          <w:pPr>
            <w:jc w:val="right"/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fldChar w:fldCharType="begin"/>
          </w:r>
          <w:r w:rsidRPr="002D58A1">
            <w:rPr>
              <w:sz w:val="16"/>
              <w:szCs w:val="16"/>
              <w:lang w:val="en-US"/>
            </w:rPr>
            <w:instrText xml:space="preserve"> FILENAME  \* FirstCap  \* MERGEFORMAT </w:instrText>
          </w:r>
          <w:r w:rsidRPr="002D58A1">
            <w:rPr>
              <w:sz w:val="16"/>
              <w:szCs w:val="16"/>
              <w:lang w:val="en-US"/>
            </w:rPr>
            <w:fldChar w:fldCharType="separate"/>
          </w:r>
          <w:r w:rsidR="001C65FC">
            <w:rPr>
              <w:noProof/>
              <w:sz w:val="16"/>
              <w:szCs w:val="16"/>
              <w:lang w:val="en-US"/>
            </w:rPr>
            <w:t>H-P_Prod_CraftMeUp.docx</w:t>
          </w:r>
          <w:r w:rsidRPr="002D58A1">
            <w:rPr>
              <w:sz w:val="16"/>
              <w:szCs w:val="16"/>
              <w:lang w:val="en-US"/>
            </w:rPr>
            <w:fldChar w:fldCharType="end"/>
          </w:r>
        </w:p>
      </w:tc>
    </w:tr>
  </w:tbl>
  <w:p w14:paraId="300D6DF1" w14:textId="77777777" w:rsidR="00612974" w:rsidRPr="002D58A1" w:rsidRDefault="00612974" w:rsidP="00456F4A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97544" w14:textId="77777777" w:rsidR="003E057B" w:rsidRDefault="003E057B" w:rsidP="00456F4A">
      <w:r>
        <w:separator/>
      </w:r>
    </w:p>
  </w:footnote>
  <w:footnote w:type="continuationSeparator" w:id="0">
    <w:p w14:paraId="5C458DF2" w14:textId="77777777" w:rsidR="003E057B" w:rsidRDefault="003E057B" w:rsidP="00456F4A">
      <w:r>
        <w:continuationSeparator/>
      </w:r>
    </w:p>
  </w:footnote>
  <w:footnote w:type="continuationNotice" w:id="1">
    <w:p w14:paraId="45B353E5" w14:textId="77777777" w:rsidR="003E057B" w:rsidRDefault="003E057B" w:rsidP="00456F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2"/>
      <w:gridCol w:w="473"/>
      <w:gridCol w:w="2847"/>
      <w:gridCol w:w="3054"/>
    </w:tblGrid>
    <w:tr w:rsidR="00146E64" w:rsidRPr="002D58A1" w14:paraId="761E3EB4" w14:textId="77777777" w:rsidTr="003E6DF9">
      <w:trPr>
        <w:trHeight w:val="539"/>
        <w:jc w:val="center"/>
      </w:trPr>
      <w:tc>
        <w:tcPr>
          <w:tcW w:w="0" w:type="auto"/>
          <w:vAlign w:val="center"/>
        </w:tcPr>
        <w:p w14:paraId="3679B248" w14:textId="77777777" w:rsidR="00D84F5A" w:rsidRPr="002D58A1" w:rsidRDefault="00ED6527" w:rsidP="003E6DF9">
          <w:pPr>
            <w:pStyle w:val="En-tte"/>
            <w:rPr>
              <w:rFonts w:ascii="ETML" w:hAnsi="ETML"/>
              <w:lang w:val="en-US"/>
            </w:rPr>
          </w:pPr>
          <w:r w:rsidRPr="002D58A1">
            <w:rPr>
              <w:rFonts w:ascii="ETML" w:hAnsi="ETML"/>
              <w:lang w:val="en-US"/>
            </w:rPr>
            <w:t>ETML</w:t>
          </w:r>
        </w:p>
      </w:tc>
      <w:tc>
        <w:tcPr>
          <w:tcW w:w="0" w:type="auto"/>
          <w:vAlign w:val="center"/>
        </w:tcPr>
        <w:p w14:paraId="75B94A05" w14:textId="7BD22A18" w:rsidR="00D84F5A" w:rsidRPr="002D58A1" w:rsidRDefault="00D84F5A" w:rsidP="003E6DF9">
          <w:pPr>
            <w:pStyle w:val="En-tte"/>
            <w:rPr>
              <w:lang w:val="en-US"/>
            </w:rPr>
          </w:pPr>
        </w:p>
      </w:tc>
      <w:tc>
        <w:tcPr>
          <w:tcW w:w="1577" w:type="pct"/>
          <w:vAlign w:val="center"/>
        </w:tcPr>
        <w:p w14:paraId="6059A829" w14:textId="3028AD9B" w:rsidR="00B606D4" w:rsidRPr="002D58A1" w:rsidRDefault="002D58A1" w:rsidP="00B03A92">
          <w:pPr>
            <w:pStyle w:val="En-tte"/>
            <w:jc w:val="center"/>
            <w:rPr>
              <w:lang w:val="en-US"/>
            </w:rPr>
          </w:pPr>
          <w:r w:rsidRPr="002D58A1">
            <w:rPr>
              <w:lang w:val="en-US"/>
            </w:rPr>
            <w:t>Project specifications</w:t>
          </w:r>
        </w:p>
      </w:tc>
      <w:tc>
        <w:tcPr>
          <w:tcW w:w="1692" w:type="pct"/>
          <w:vAlign w:val="center"/>
        </w:tcPr>
        <w:p w14:paraId="6A9520F5" w14:textId="77777777" w:rsidR="00D84F5A" w:rsidRPr="002D58A1" w:rsidRDefault="001D1048" w:rsidP="003E6DF9">
          <w:pPr>
            <w:pStyle w:val="En-tte"/>
            <w:jc w:val="right"/>
            <w:rPr>
              <w:lang w:val="en-US"/>
            </w:rPr>
          </w:pPr>
          <w:r w:rsidRPr="002D58A1">
            <w:rPr>
              <w:noProof/>
              <w:lang w:val="en-US" w:eastAsia="fr-CH"/>
            </w:rPr>
            <w:drawing>
              <wp:inline distT="0" distB="0" distL="0" distR="0" wp14:anchorId="2BF869F6" wp14:editId="7405C042">
                <wp:extent cx="1110903" cy="276225"/>
                <wp:effectExtent l="0" t="0" r="0" b="0"/>
                <wp:docPr id="700226550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8644" cy="283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1586838" w14:textId="77777777" w:rsidR="00D84F5A" w:rsidRPr="002D58A1" w:rsidRDefault="00D84F5A" w:rsidP="00456F4A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2665A"/>
    <w:multiLevelType w:val="hybridMultilevel"/>
    <w:tmpl w:val="82D0EB28"/>
    <w:lvl w:ilvl="0" w:tplc="297246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0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6D4"/>
    <w:rsid w:val="00007A55"/>
    <w:rsid w:val="000338ED"/>
    <w:rsid w:val="00035BD9"/>
    <w:rsid w:val="000676E6"/>
    <w:rsid w:val="000E40D8"/>
    <w:rsid w:val="0012739B"/>
    <w:rsid w:val="00146E64"/>
    <w:rsid w:val="00151418"/>
    <w:rsid w:val="001572B2"/>
    <w:rsid w:val="00161D11"/>
    <w:rsid w:val="00171FB4"/>
    <w:rsid w:val="00177F32"/>
    <w:rsid w:val="0018297B"/>
    <w:rsid w:val="001957EC"/>
    <w:rsid w:val="001C0AAD"/>
    <w:rsid w:val="001C65FC"/>
    <w:rsid w:val="001D1048"/>
    <w:rsid w:val="00203E5C"/>
    <w:rsid w:val="0025507E"/>
    <w:rsid w:val="00271349"/>
    <w:rsid w:val="0028118B"/>
    <w:rsid w:val="0028655F"/>
    <w:rsid w:val="002926BA"/>
    <w:rsid w:val="002A6E39"/>
    <w:rsid w:val="002B3E8E"/>
    <w:rsid w:val="002C7E91"/>
    <w:rsid w:val="002D0235"/>
    <w:rsid w:val="002D215B"/>
    <w:rsid w:val="002D58A1"/>
    <w:rsid w:val="00311BB8"/>
    <w:rsid w:val="00311FD6"/>
    <w:rsid w:val="003133EA"/>
    <w:rsid w:val="003211BC"/>
    <w:rsid w:val="00333EEA"/>
    <w:rsid w:val="0034001B"/>
    <w:rsid w:val="00352827"/>
    <w:rsid w:val="00371A83"/>
    <w:rsid w:val="003D2432"/>
    <w:rsid w:val="003E057B"/>
    <w:rsid w:val="003E25EF"/>
    <w:rsid w:val="003E6DF9"/>
    <w:rsid w:val="00405441"/>
    <w:rsid w:val="00416B8B"/>
    <w:rsid w:val="00420B25"/>
    <w:rsid w:val="00441212"/>
    <w:rsid w:val="004424C2"/>
    <w:rsid w:val="00456F4A"/>
    <w:rsid w:val="004B3C03"/>
    <w:rsid w:val="004C1AD0"/>
    <w:rsid w:val="004C49C1"/>
    <w:rsid w:val="004D1BDE"/>
    <w:rsid w:val="004D4E70"/>
    <w:rsid w:val="004F4F98"/>
    <w:rsid w:val="005138D2"/>
    <w:rsid w:val="005651BF"/>
    <w:rsid w:val="00570E81"/>
    <w:rsid w:val="00572337"/>
    <w:rsid w:val="005866B8"/>
    <w:rsid w:val="00595436"/>
    <w:rsid w:val="005B24C0"/>
    <w:rsid w:val="005B26BE"/>
    <w:rsid w:val="005D35FD"/>
    <w:rsid w:val="00612974"/>
    <w:rsid w:val="00627D19"/>
    <w:rsid w:val="00654382"/>
    <w:rsid w:val="00662811"/>
    <w:rsid w:val="00674D9D"/>
    <w:rsid w:val="006826DC"/>
    <w:rsid w:val="006852C3"/>
    <w:rsid w:val="006B1FB5"/>
    <w:rsid w:val="006C7DC0"/>
    <w:rsid w:val="006F2194"/>
    <w:rsid w:val="006F24C8"/>
    <w:rsid w:val="00705D19"/>
    <w:rsid w:val="00710644"/>
    <w:rsid w:val="00720621"/>
    <w:rsid w:val="0076108D"/>
    <w:rsid w:val="00767706"/>
    <w:rsid w:val="00781CBD"/>
    <w:rsid w:val="007A3C7D"/>
    <w:rsid w:val="007C6616"/>
    <w:rsid w:val="007C7CB0"/>
    <w:rsid w:val="007F4DE5"/>
    <w:rsid w:val="008124BA"/>
    <w:rsid w:val="008137F8"/>
    <w:rsid w:val="008416FC"/>
    <w:rsid w:val="00843173"/>
    <w:rsid w:val="008570C5"/>
    <w:rsid w:val="008629FC"/>
    <w:rsid w:val="008A47DC"/>
    <w:rsid w:val="008A7982"/>
    <w:rsid w:val="008F430E"/>
    <w:rsid w:val="009106F6"/>
    <w:rsid w:val="00925571"/>
    <w:rsid w:val="0098270C"/>
    <w:rsid w:val="009848F8"/>
    <w:rsid w:val="00994079"/>
    <w:rsid w:val="009B457D"/>
    <w:rsid w:val="009E14BE"/>
    <w:rsid w:val="009E753D"/>
    <w:rsid w:val="00A04C57"/>
    <w:rsid w:val="00A125C4"/>
    <w:rsid w:val="00A64762"/>
    <w:rsid w:val="00A87320"/>
    <w:rsid w:val="00A87952"/>
    <w:rsid w:val="00AB1F3C"/>
    <w:rsid w:val="00AC4E21"/>
    <w:rsid w:val="00AD4560"/>
    <w:rsid w:val="00AE16B7"/>
    <w:rsid w:val="00B03A92"/>
    <w:rsid w:val="00B0671A"/>
    <w:rsid w:val="00B606D4"/>
    <w:rsid w:val="00B609A0"/>
    <w:rsid w:val="00B62826"/>
    <w:rsid w:val="00B66A66"/>
    <w:rsid w:val="00BB4408"/>
    <w:rsid w:val="00BC0CA6"/>
    <w:rsid w:val="00BF578B"/>
    <w:rsid w:val="00C17747"/>
    <w:rsid w:val="00C303EE"/>
    <w:rsid w:val="00C35B82"/>
    <w:rsid w:val="00C7546E"/>
    <w:rsid w:val="00C80ED1"/>
    <w:rsid w:val="00CB7855"/>
    <w:rsid w:val="00CF2E5A"/>
    <w:rsid w:val="00CF5D2E"/>
    <w:rsid w:val="00D07D26"/>
    <w:rsid w:val="00D224AC"/>
    <w:rsid w:val="00D37B83"/>
    <w:rsid w:val="00D50682"/>
    <w:rsid w:val="00D60D69"/>
    <w:rsid w:val="00D83B48"/>
    <w:rsid w:val="00D84F5A"/>
    <w:rsid w:val="00D86DBC"/>
    <w:rsid w:val="00DB4970"/>
    <w:rsid w:val="00DF0D71"/>
    <w:rsid w:val="00E0230B"/>
    <w:rsid w:val="00E07C1D"/>
    <w:rsid w:val="00E16CF3"/>
    <w:rsid w:val="00E3540A"/>
    <w:rsid w:val="00E43144"/>
    <w:rsid w:val="00E47854"/>
    <w:rsid w:val="00E81B54"/>
    <w:rsid w:val="00E92FFE"/>
    <w:rsid w:val="00EB4632"/>
    <w:rsid w:val="00EB5B33"/>
    <w:rsid w:val="00EB5B5C"/>
    <w:rsid w:val="00EC1163"/>
    <w:rsid w:val="00ED4D36"/>
    <w:rsid w:val="00ED6527"/>
    <w:rsid w:val="00F142BF"/>
    <w:rsid w:val="00F40349"/>
    <w:rsid w:val="00F4606A"/>
    <w:rsid w:val="00F51DE3"/>
    <w:rsid w:val="00F6091E"/>
    <w:rsid w:val="00FD0846"/>
    <w:rsid w:val="096E06A7"/>
    <w:rsid w:val="5C10F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66C290"/>
  <w15:chartTrackingRefBased/>
  <w15:docId w15:val="{83120F65-5FE2-4886-9126-5EAC36C7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F4A"/>
    <w:rPr>
      <w:sz w:val="28"/>
      <w:szCs w:val="28"/>
      <w:lang w:val="fr-CH"/>
    </w:rPr>
  </w:style>
  <w:style w:type="paragraph" w:styleId="Titre1">
    <w:name w:val="heading 1"/>
    <w:basedOn w:val="Normal"/>
    <w:next w:val="Normal"/>
    <w:link w:val="Titre1Car"/>
    <w:uiPriority w:val="9"/>
    <w:qFormat/>
    <w:rsid w:val="00EB5B5C"/>
    <w:pPr>
      <w:spacing w:before="240" w:after="120" w:line="278" w:lineRule="auto"/>
      <w:ind w:left="1412" w:hanging="1412"/>
      <w:outlineLvl w:val="0"/>
    </w:pPr>
    <w:rPr>
      <w:b/>
      <w:bCs/>
      <w:i/>
      <w:i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6129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2974"/>
  </w:style>
  <w:style w:type="paragraph" w:styleId="Pieddepage">
    <w:name w:val="footer"/>
    <w:basedOn w:val="Normal"/>
    <w:link w:val="PieddepageCar"/>
    <w:uiPriority w:val="99"/>
    <w:unhideWhenUsed/>
    <w:rsid w:val="006129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2974"/>
  </w:style>
  <w:style w:type="table" w:styleId="Grilledutableau">
    <w:name w:val="Table Grid"/>
    <w:basedOn w:val="TableauNormal"/>
    <w:uiPriority w:val="39"/>
    <w:rsid w:val="00612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3E6DF9"/>
    <w:pPr>
      <w:pBdr>
        <w:bottom w:val="single" w:sz="18" w:space="1" w:color="auto"/>
      </w:pBdr>
      <w:spacing w:after="360" w:line="360" w:lineRule="auto"/>
      <w:contextualSpacing/>
      <w:jc w:val="center"/>
    </w:pPr>
    <w:rPr>
      <w:rFonts w:ascii="Comic Sans MS" w:eastAsiaTheme="majorEastAsia" w:hAnsi="Comic Sans MS" w:cstheme="majorBidi"/>
      <w:b/>
      <w:bCs/>
      <w:spacing w:val="-10"/>
      <w:kern w:val="28"/>
      <w:sz w:val="40"/>
      <w:szCs w:val="40"/>
    </w:rPr>
  </w:style>
  <w:style w:type="character" w:customStyle="1" w:styleId="TitreCar">
    <w:name w:val="Titre Car"/>
    <w:basedOn w:val="Policepardfaut"/>
    <w:link w:val="Titre"/>
    <w:uiPriority w:val="10"/>
    <w:rsid w:val="003E6DF9"/>
    <w:rPr>
      <w:rFonts w:ascii="Comic Sans MS" w:eastAsiaTheme="majorEastAsia" w:hAnsi="Comic Sans MS" w:cstheme="majorBidi"/>
      <w:b/>
      <w:bCs/>
      <w:spacing w:val="-10"/>
      <w:kern w:val="28"/>
      <w:sz w:val="40"/>
      <w:szCs w:val="40"/>
      <w:lang w:val="fr-CH"/>
    </w:rPr>
  </w:style>
  <w:style w:type="character" w:customStyle="1" w:styleId="Titre1Car">
    <w:name w:val="Titre 1 Car"/>
    <w:basedOn w:val="Policepardfaut"/>
    <w:link w:val="Titre1"/>
    <w:uiPriority w:val="9"/>
    <w:rsid w:val="00EB5B5C"/>
    <w:rPr>
      <w:b/>
      <w:bCs/>
      <w:i/>
      <w:iCs/>
      <w:sz w:val="28"/>
      <w:szCs w:val="28"/>
      <w:u w:val="single"/>
      <w:lang w:val="fr-CH"/>
    </w:rPr>
  </w:style>
  <w:style w:type="paragraph" w:styleId="Paragraphedeliste">
    <w:name w:val="List Paragraph"/>
    <w:basedOn w:val="Normal"/>
    <w:uiPriority w:val="34"/>
    <w:qFormat/>
    <w:rsid w:val="00456F4A"/>
    <w:pPr>
      <w:ind w:left="720"/>
      <w:contextualSpacing/>
    </w:pPr>
  </w:style>
  <w:style w:type="paragraph" w:styleId="Sansinterligne">
    <w:name w:val="No Spacing"/>
    <w:uiPriority w:val="1"/>
    <w:qFormat/>
    <w:rsid w:val="00EB5B5C"/>
    <w:pPr>
      <w:spacing w:after="0" w:line="240" w:lineRule="auto"/>
    </w:pPr>
    <w:rPr>
      <w:sz w:val="28"/>
      <w:szCs w:val="28"/>
      <w:lang w:val="fr-CH"/>
    </w:rPr>
  </w:style>
  <w:style w:type="table" w:styleId="Grilledetableauclaire">
    <w:name w:val="Grid Table Light"/>
    <w:basedOn w:val="TableauNormal"/>
    <w:uiPriority w:val="40"/>
    <w:rsid w:val="00D224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D224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7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05Modeles\Microsoft\Word\En-tete-Pied-de-Pag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0F95D-F8F3-44C5-8ACF-9CED5B39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En-tete-Pied-de-Page.dotx</Template>
  <TotalTime>509</TotalTime>
  <Pages>1</Pages>
  <Words>247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Néo André Franco Darbellay</dc:creator>
  <cp:keywords/>
  <dc:description/>
  <cp:lastModifiedBy>Néo Darbellay</cp:lastModifiedBy>
  <cp:revision>68</cp:revision>
  <cp:lastPrinted>2025-11-04T08:31:00Z</cp:lastPrinted>
  <dcterms:created xsi:type="dcterms:W3CDTF">2025-03-17T11:57:00Z</dcterms:created>
  <dcterms:modified xsi:type="dcterms:W3CDTF">2025-11-04T08:31:00Z</dcterms:modified>
</cp:coreProperties>
</file>